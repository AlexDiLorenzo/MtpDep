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A77" w:rsidRDefault="00577B70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1033780</wp:posOffset>
            </wp:positionH>
            <wp:positionV relativeFrom="paragraph">
              <wp:posOffset>763905</wp:posOffset>
            </wp:positionV>
            <wp:extent cx="7030800" cy="3906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800" cy="3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0A77" w:rsidSect="00577B7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B70"/>
    <w:rsid w:val="00577B70"/>
    <w:rsid w:val="00BE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B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C91DE531.dotm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</dc:creator>
  <cp:lastModifiedBy>frank</cp:lastModifiedBy>
  <cp:revision>1</cp:revision>
  <dcterms:created xsi:type="dcterms:W3CDTF">2019-03-28T09:51:00Z</dcterms:created>
  <dcterms:modified xsi:type="dcterms:W3CDTF">2019-03-28T09:52:00Z</dcterms:modified>
</cp:coreProperties>
</file>